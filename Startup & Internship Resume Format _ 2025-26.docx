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2B2B" w:rsidRPr="00F441F5" w:rsidRDefault="00C336CE" w:rsidP="00F441F5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F441F5">
        <w:rPr>
          <w:rFonts w:ascii="Times New Roman" w:hAnsi="Times New Roman" w:cs="Times New Roman"/>
          <w:b/>
          <w:sz w:val="24"/>
          <w:szCs w:val="24"/>
        </w:rPr>
        <w:t>FULL NAME</w:t>
      </w:r>
    </w:p>
    <w:p w:rsidR="00C336CE" w:rsidRDefault="00C336CE" w:rsidP="0092798F">
      <w:pPr>
        <w:spacing w:after="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Bangalore – 560037 | </w:t>
      </w:r>
      <w:hyperlink r:id="rId5" w:history="1">
        <w:r w:rsidRPr="001E0033">
          <w:rPr>
            <w:rStyle w:val="Hyperlink"/>
            <w:rFonts w:ascii="Times New Roman" w:hAnsi="Times New Roman" w:cs="Times New Roman"/>
          </w:rPr>
          <w:t>abcdef@cmrit.acin</w:t>
        </w:r>
      </w:hyperlink>
      <w:r>
        <w:rPr>
          <w:rFonts w:ascii="Times New Roman" w:hAnsi="Times New Roman" w:cs="Times New Roman"/>
        </w:rPr>
        <w:t xml:space="preserve"> | +91 999999999 | LinkedIn |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| </w:t>
      </w:r>
      <w:proofErr w:type="spellStart"/>
      <w:r>
        <w:rPr>
          <w:rFonts w:ascii="Times New Roman" w:hAnsi="Times New Roman" w:cs="Times New Roman"/>
        </w:rPr>
        <w:t>Leetcode</w:t>
      </w:r>
      <w:proofErr w:type="spellEnd"/>
    </w:p>
    <w:p w:rsidR="00C336CE" w:rsidRPr="00C336CE" w:rsidRDefault="00C336CE" w:rsidP="00F441F5">
      <w:pPr>
        <w:pBdr>
          <w:top w:val="single" w:sz="4" w:space="1" w:color="auto"/>
        </w:pBd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36CE">
        <w:rPr>
          <w:rFonts w:ascii="Times New Roman" w:hAnsi="Times New Roman" w:cs="Times New Roman"/>
          <w:b/>
          <w:sz w:val="24"/>
          <w:szCs w:val="24"/>
        </w:rPr>
        <w:t xml:space="preserve">PROFILE SUMMARY </w:t>
      </w:r>
    </w:p>
    <w:p w:rsidR="00C336CE" w:rsidRDefault="00C336CE" w:rsidP="00F441F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C336CE">
        <w:rPr>
          <w:rFonts w:ascii="Times New Roman" w:hAnsi="Times New Roman" w:cs="Times New Roman"/>
          <w:sz w:val="24"/>
          <w:szCs w:val="24"/>
        </w:rPr>
        <w:t>Tech-driven IT intern with hands-on academic experience in Java, Python, and cloud basics. Quick learner with strong analytical and teamwork skills.</w:t>
      </w:r>
    </w:p>
    <w:p w:rsidR="00C336CE" w:rsidRPr="00C336CE" w:rsidRDefault="00C336CE" w:rsidP="00F441F5">
      <w:pPr>
        <w:pBdr>
          <w:top w:val="single" w:sz="4" w:space="1" w:color="auto"/>
        </w:pBd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36CE">
        <w:rPr>
          <w:rFonts w:ascii="Times New Roman" w:hAnsi="Times New Roman" w:cs="Times New Roman"/>
          <w:b/>
          <w:sz w:val="24"/>
          <w:szCs w:val="24"/>
        </w:rPr>
        <w:t>ACADEMIC DETAILS</w:t>
      </w:r>
    </w:p>
    <w:p w:rsidR="00C336CE" w:rsidRP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36CE">
        <w:rPr>
          <w:rFonts w:ascii="Times New Roman" w:hAnsi="Times New Roman" w:cs="Times New Roman"/>
          <w:b/>
          <w:sz w:val="24"/>
          <w:szCs w:val="24"/>
        </w:rPr>
        <w:t xml:space="preserve">Masters of Computer Application </w:t>
      </w:r>
    </w:p>
    <w:p w:rsidR="00C336CE" w:rsidRPr="00C336CE" w:rsidRDefault="00C336CE" w:rsidP="00F441F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336CE">
        <w:rPr>
          <w:rFonts w:ascii="Times New Roman" w:hAnsi="Times New Roman" w:cs="Times New Roman"/>
          <w:sz w:val="24"/>
          <w:szCs w:val="24"/>
        </w:rPr>
        <w:t>College Name | CGPA | Year of Graduation</w:t>
      </w:r>
    </w:p>
    <w:p w:rsidR="00C336CE" w:rsidRP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36CE">
        <w:rPr>
          <w:rFonts w:ascii="Times New Roman" w:hAnsi="Times New Roman" w:cs="Times New Roman"/>
          <w:b/>
          <w:sz w:val="24"/>
          <w:szCs w:val="24"/>
        </w:rPr>
        <w:t>Bachelors of Engineering – Computer Science and Engineering</w:t>
      </w:r>
    </w:p>
    <w:p w:rsidR="00C336CE" w:rsidRPr="00C336CE" w:rsidRDefault="00C336CE" w:rsidP="00F441F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336CE">
        <w:rPr>
          <w:rFonts w:ascii="Times New Roman" w:hAnsi="Times New Roman" w:cs="Times New Roman"/>
          <w:sz w:val="24"/>
          <w:szCs w:val="24"/>
        </w:rPr>
        <w:t>College Name | CGPA | Year of Graduation</w:t>
      </w:r>
    </w:p>
    <w:p w:rsidR="00C336CE" w:rsidRP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36CE">
        <w:rPr>
          <w:rFonts w:ascii="Times New Roman" w:hAnsi="Times New Roman" w:cs="Times New Roman"/>
          <w:b/>
          <w:sz w:val="24"/>
          <w:szCs w:val="24"/>
        </w:rPr>
        <w:t>12</w:t>
      </w:r>
      <w:r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C336CE">
        <w:rPr>
          <w:rFonts w:ascii="Times New Roman" w:hAnsi="Times New Roman" w:cs="Times New Roman"/>
          <w:b/>
          <w:sz w:val="24"/>
          <w:szCs w:val="24"/>
        </w:rPr>
        <w:t xml:space="preserve"> Grade</w:t>
      </w:r>
    </w:p>
    <w:p w:rsidR="00C336CE" w:rsidRPr="00C336CE" w:rsidRDefault="00C336CE" w:rsidP="00F441F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C336CE">
        <w:rPr>
          <w:rFonts w:ascii="Times New Roman" w:hAnsi="Times New Roman" w:cs="Times New Roman"/>
          <w:sz w:val="24"/>
          <w:szCs w:val="24"/>
        </w:rPr>
        <w:t>College Name | CGPA | Year of Graduation</w:t>
      </w:r>
    </w:p>
    <w:p w:rsidR="00C336CE" w:rsidRP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336CE">
        <w:rPr>
          <w:rFonts w:ascii="Times New Roman" w:hAnsi="Times New Roman" w:cs="Times New Roman"/>
          <w:b/>
          <w:sz w:val="24"/>
          <w:szCs w:val="24"/>
        </w:rPr>
        <w:t>10</w:t>
      </w:r>
      <w:r w:rsidRPr="00C336CE">
        <w:rPr>
          <w:rFonts w:ascii="Times New Roman" w:hAnsi="Times New Roman" w:cs="Times New Roman"/>
          <w:b/>
          <w:sz w:val="24"/>
          <w:szCs w:val="24"/>
          <w:vertAlign w:val="superscript"/>
        </w:rPr>
        <w:t>th</w:t>
      </w:r>
      <w:r w:rsidRPr="00C336CE">
        <w:rPr>
          <w:rFonts w:ascii="Times New Roman" w:hAnsi="Times New Roman" w:cs="Times New Roman"/>
          <w:b/>
          <w:sz w:val="24"/>
          <w:szCs w:val="24"/>
        </w:rPr>
        <w:t xml:space="preserve"> Grade</w:t>
      </w:r>
    </w:p>
    <w:p w:rsidR="00C336CE" w:rsidRPr="00C336CE" w:rsidRDefault="00C336CE" w:rsidP="00F441F5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School</w:t>
      </w:r>
      <w:r w:rsidRPr="00C336CE">
        <w:rPr>
          <w:rFonts w:ascii="Times New Roman" w:hAnsi="Times New Roman" w:cs="Times New Roman"/>
          <w:sz w:val="24"/>
          <w:szCs w:val="24"/>
        </w:rPr>
        <w:t xml:space="preserve"> Name | CGPA | Year of Graduation</w:t>
      </w:r>
    </w:p>
    <w:p w:rsidR="00C336CE" w:rsidRDefault="00C336CE" w:rsidP="00F441F5">
      <w:pPr>
        <w:pBdr>
          <w:top w:val="single" w:sz="4" w:space="1" w:color="auto"/>
        </w:pBd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TECHNICAL SKILLS</w:t>
      </w:r>
    </w:p>
    <w:p w:rsid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Programming Languages:</w:t>
      </w:r>
    </w:p>
    <w:p w:rsid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Software Development skills:</w:t>
      </w:r>
    </w:p>
    <w:p w:rsid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Database Management: </w:t>
      </w:r>
    </w:p>
    <w:p w:rsid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Operating Systems:</w:t>
      </w:r>
    </w:p>
    <w:p w:rsid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Cloud Technologies:</w:t>
      </w:r>
    </w:p>
    <w:p w:rsid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Web Technologies:</w:t>
      </w:r>
    </w:p>
    <w:p w:rsidR="00C336CE" w:rsidRDefault="00C336CE" w:rsidP="00F441F5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Domain based Skills:</w:t>
      </w:r>
    </w:p>
    <w:p w:rsidR="00C336CE" w:rsidRDefault="00F441F5" w:rsidP="00F441F5">
      <w:pPr>
        <w:pBdr>
          <w:top w:val="single" w:sz="4" w:space="1" w:color="auto"/>
        </w:pBd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PROJECTS</w:t>
      </w:r>
    </w:p>
    <w:p w:rsidR="00C336CE" w:rsidRPr="00CC0017" w:rsidRDefault="00C336CE" w:rsidP="00F441F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C0017">
        <w:rPr>
          <w:rFonts w:ascii="Times New Roman" w:hAnsi="Times New Roman" w:cs="Times New Roman"/>
          <w:b/>
          <w:sz w:val="24"/>
          <w:szCs w:val="24"/>
        </w:rPr>
        <w:t>Title of the project</w:t>
      </w:r>
    </w:p>
    <w:p w:rsidR="00CC0017" w:rsidRPr="00F441F5" w:rsidRDefault="00CC0017" w:rsidP="00F441F5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Created / Developed / Utilised / Implemented</w:t>
      </w:r>
    </w:p>
    <w:p w:rsidR="00CC0017" w:rsidRPr="00F441F5" w:rsidRDefault="00CC0017" w:rsidP="00F441F5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Tools &amp; Technologies used:</w:t>
      </w:r>
    </w:p>
    <w:p w:rsidR="00CC0017" w:rsidRPr="00F441F5" w:rsidRDefault="00CC0017" w:rsidP="00F441F5">
      <w:pPr>
        <w:pStyle w:val="ListParagraph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Role (Leader / Front End / Back End):</w:t>
      </w:r>
    </w:p>
    <w:p w:rsidR="00CC0017" w:rsidRPr="00CC0017" w:rsidRDefault="00CC0017" w:rsidP="00F441F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C0017">
        <w:rPr>
          <w:rFonts w:ascii="Times New Roman" w:hAnsi="Times New Roman" w:cs="Times New Roman"/>
          <w:b/>
          <w:sz w:val="24"/>
          <w:szCs w:val="24"/>
        </w:rPr>
        <w:t>Title of the project</w:t>
      </w:r>
    </w:p>
    <w:p w:rsidR="00CC0017" w:rsidRPr="00F441F5" w:rsidRDefault="00CC0017" w:rsidP="00F441F5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Created / Developed / Utilised / Implemented</w:t>
      </w:r>
    </w:p>
    <w:p w:rsidR="00CC0017" w:rsidRPr="00F441F5" w:rsidRDefault="00CC0017" w:rsidP="00F441F5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Tools &amp; Technologies used:</w:t>
      </w:r>
    </w:p>
    <w:p w:rsidR="00CC0017" w:rsidRPr="00F441F5" w:rsidRDefault="00CC0017" w:rsidP="00F441F5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Role (Leader / Front End / Back End):</w:t>
      </w:r>
    </w:p>
    <w:p w:rsidR="00CC0017" w:rsidRPr="00CC0017" w:rsidRDefault="00CC0017" w:rsidP="00F441F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CC0017">
        <w:rPr>
          <w:rFonts w:ascii="Times New Roman" w:hAnsi="Times New Roman" w:cs="Times New Roman"/>
          <w:b/>
          <w:sz w:val="24"/>
          <w:szCs w:val="24"/>
        </w:rPr>
        <w:t>Title of the project</w:t>
      </w:r>
    </w:p>
    <w:p w:rsidR="00CC0017" w:rsidRPr="00F441F5" w:rsidRDefault="00CC0017" w:rsidP="00F441F5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Created / Developed / Utilised / Implemented</w:t>
      </w:r>
    </w:p>
    <w:p w:rsidR="00CC0017" w:rsidRPr="00F441F5" w:rsidRDefault="00CC0017" w:rsidP="00F441F5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Tools &amp; Technologies used:</w:t>
      </w:r>
    </w:p>
    <w:p w:rsidR="00CC0017" w:rsidRPr="00F441F5" w:rsidRDefault="00CC0017" w:rsidP="00F441F5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Role (Leader / Front End / Back End):</w:t>
      </w:r>
    </w:p>
    <w:p w:rsidR="00CC0017" w:rsidRDefault="00F441F5" w:rsidP="00F441F5">
      <w:pPr>
        <w:pBdr>
          <w:top w:val="single" w:sz="4" w:space="1" w:color="auto"/>
        </w:pBd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CO-CURRICULAR &amp; EX</w:t>
      </w:r>
      <w:r w:rsidR="00CC0017">
        <w:rPr>
          <w:rFonts w:ascii="Times New Roman" w:hAnsi="Times New Roman" w:cs="Times New Roman"/>
          <w:b/>
          <w:sz w:val="24"/>
          <w:szCs w:val="24"/>
        </w:rPr>
        <w:t>TRA-CUR</w:t>
      </w:r>
      <w:r>
        <w:rPr>
          <w:rFonts w:ascii="Times New Roman" w:hAnsi="Times New Roman" w:cs="Times New Roman"/>
          <w:b/>
          <w:sz w:val="24"/>
          <w:szCs w:val="24"/>
        </w:rPr>
        <w:t>R</w:t>
      </w:r>
      <w:r w:rsidR="00CC0017">
        <w:rPr>
          <w:rFonts w:ascii="Times New Roman" w:hAnsi="Times New Roman" w:cs="Times New Roman"/>
          <w:b/>
          <w:sz w:val="24"/>
          <w:szCs w:val="24"/>
        </w:rPr>
        <w:t xml:space="preserve">ICULAR </w:t>
      </w:r>
      <w:r>
        <w:rPr>
          <w:rFonts w:ascii="Times New Roman" w:hAnsi="Times New Roman" w:cs="Times New Roman"/>
          <w:b/>
          <w:sz w:val="24"/>
          <w:szCs w:val="24"/>
        </w:rPr>
        <w:t>ACTIVITIES</w:t>
      </w:r>
    </w:p>
    <w:p w:rsidR="00F441F5" w:rsidRPr="00F441F5" w:rsidRDefault="00F441F5" w:rsidP="00F441F5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441F5">
        <w:rPr>
          <w:rFonts w:ascii="Times New Roman" w:hAnsi="Times New Roman" w:cs="Times New Roman"/>
          <w:sz w:val="24"/>
          <w:szCs w:val="24"/>
        </w:rPr>
        <w:t>Hackathons</w:t>
      </w:r>
      <w:proofErr w:type="spellEnd"/>
      <w:r w:rsidRPr="00F441F5">
        <w:rPr>
          <w:rFonts w:ascii="Times New Roman" w:hAnsi="Times New Roman" w:cs="Times New Roman"/>
          <w:sz w:val="24"/>
          <w:szCs w:val="24"/>
        </w:rPr>
        <w:t>:</w:t>
      </w:r>
    </w:p>
    <w:p w:rsidR="00F441F5" w:rsidRPr="00F441F5" w:rsidRDefault="00F441F5" w:rsidP="00F441F5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Certifications:</w:t>
      </w:r>
    </w:p>
    <w:p w:rsidR="00F441F5" w:rsidRPr="00F441F5" w:rsidRDefault="00F441F5" w:rsidP="00F441F5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Patents/ Publications:</w:t>
      </w:r>
    </w:p>
    <w:p w:rsidR="00CC0017" w:rsidRDefault="00CC0017" w:rsidP="00F441F5">
      <w:pPr>
        <w:pBdr>
          <w:top w:val="single" w:sz="4" w:space="1" w:color="auto"/>
        </w:pBd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LEADERSHIP SKILLS </w:t>
      </w:r>
    </w:p>
    <w:p w:rsidR="00CC0017" w:rsidRPr="00F441F5" w:rsidRDefault="00CC0017" w:rsidP="00F441F5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President of Clubs</w:t>
      </w:r>
    </w:p>
    <w:p w:rsidR="00F441F5" w:rsidRPr="00F441F5" w:rsidRDefault="00F441F5" w:rsidP="00F441F5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 xml:space="preserve">Captain </w:t>
      </w:r>
    </w:p>
    <w:p w:rsidR="00F441F5" w:rsidRDefault="00F441F5" w:rsidP="00F441F5">
      <w:pPr>
        <w:pBdr>
          <w:top w:val="single" w:sz="4" w:space="1" w:color="auto"/>
        </w:pBd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ACHIEVEMENTS</w:t>
      </w:r>
    </w:p>
    <w:p w:rsidR="00F441F5" w:rsidRPr="00F441F5" w:rsidRDefault="00F441F5" w:rsidP="00F441F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Achieved / Won</w:t>
      </w:r>
    </w:p>
    <w:p w:rsidR="00F441F5" w:rsidRPr="00F441F5" w:rsidRDefault="00F441F5" w:rsidP="00F441F5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441F5">
        <w:rPr>
          <w:rFonts w:ascii="Times New Roman" w:hAnsi="Times New Roman" w:cs="Times New Roman"/>
          <w:sz w:val="24"/>
          <w:szCs w:val="24"/>
        </w:rPr>
        <w:t>Secured</w:t>
      </w:r>
    </w:p>
    <w:sectPr w:rsidR="00F441F5" w:rsidRPr="00F441F5" w:rsidSect="00F441F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9C14D2"/>
    <w:multiLevelType w:val="hybridMultilevel"/>
    <w:tmpl w:val="EDD830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8E1E4B"/>
    <w:multiLevelType w:val="hybridMultilevel"/>
    <w:tmpl w:val="BFACAC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884130C"/>
    <w:multiLevelType w:val="hybridMultilevel"/>
    <w:tmpl w:val="BE542D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CE3F88"/>
    <w:multiLevelType w:val="hybridMultilevel"/>
    <w:tmpl w:val="F148D6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81404DA"/>
    <w:multiLevelType w:val="hybridMultilevel"/>
    <w:tmpl w:val="B99625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5986A27"/>
    <w:multiLevelType w:val="hybridMultilevel"/>
    <w:tmpl w:val="4B00A2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6B17D42"/>
    <w:multiLevelType w:val="hybridMultilevel"/>
    <w:tmpl w:val="9DB00D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B183B3A"/>
    <w:multiLevelType w:val="hybridMultilevel"/>
    <w:tmpl w:val="C570D88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6CE"/>
    <w:rsid w:val="004B2B2B"/>
    <w:rsid w:val="00806FE1"/>
    <w:rsid w:val="0092798F"/>
    <w:rsid w:val="00C336CE"/>
    <w:rsid w:val="00CC0017"/>
    <w:rsid w:val="00F4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192052-8599-4850-922E-7063E168F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36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36C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336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bcdef@cmrit.ac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Startup &amp; Internship Resume Format _ 2025-26</Template>
  <TotalTime>1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2</cp:revision>
  <dcterms:created xsi:type="dcterms:W3CDTF">2025-12-12T07:25:00Z</dcterms:created>
  <dcterms:modified xsi:type="dcterms:W3CDTF">2025-12-12T07:25:00Z</dcterms:modified>
</cp:coreProperties>
</file>